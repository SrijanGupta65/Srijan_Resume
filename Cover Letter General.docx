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8"/>
          <w:szCs w:val="20"/>
        </w:rPr>
        <w:alias w:val="Your Name"/>
        <w:tag w:val="Your Name"/>
        <w:id w:val="1760865497"/>
        <w:placeholder>
          <w:docPart w:val="F9F6D3EFA7E9DE4E921E48487A57764D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Content>
        <w:p w14:paraId="1544FCA2" w14:textId="26A71E7E" w:rsidR="00AC6117" w:rsidRPr="00D347EA" w:rsidRDefault="001529F4">
          <w:pPr>
            <w:pStyle w:val="Name"/>
            <w:rPr>
              <w:sz w:val="28"/>
              <w:szCs w:val="20"/>
            </w:rPr>
          </w:pPr>
          <w:r w:rsidRPr="00D347EA">
            <w:rPr>
              <w:sz w:val="28"/>
              <w:szCs w:val="20"/>
            </w:rPr>
            <w:t>Srijan Gupta</w:t>
          </w:r>
        </w:p>
      </w:sdtContent>
    </w:sdt>
    <w:p w14:paraId="129C8FB2" w14:textId="4537513D" w:rsidR="00F72272" w:rsidRPr="00D347EA" w:rsidRDefault="001529F4" w:rsidP="00D347EA">
      <w:pPr>
        <w:rPr>
          <w:sz w:val="20"/>
          <w:szCs w:val="20"/>
        </w:rPr>
      </w:pPr>
      <w:r w:rsidRPr="00D347EA">
        <w:rPr>
          <w:rFonts w:ascii="Times New Roman" w:hAnsi="Times New Roman" w:cs="Times New Roman"/>
          <w:sz w:val="20"/>
          <w:szCs w:val="20"/>
        </w:rPr>
        <w:t xml:space="preserve">Bellevue, WA 98005   </w:t>
      </w:r>
      <w:r w:rsidR="0048751C" w:rsidRPr="00D347EA">
        <w:rPr>
          <w:sz w:val="20"/>
          <w:szCs w:val="20"/>
        </w:rPr>
        <w:t xml:space="preserve"> | </w:t>
      </w:r>
      <w:r w:rsidRPr="00D347EA">
        <w:rPr>
          <w:sz w:val="20"/>
          <w:szCs w:val="20"/>
        </w:rPr>
        <w:t>425-326-2407</w:t>
      </w:r>
      <w:r w:rsidR="0048751C" w:rsidRPr="00D347EA">
        <w:rPr>
          <w:sz w:val="20"/>
          <w:szCs w:val="20"/>
        </w:rPr>
        <w:t xml:space="preserve"> | </w:t>
      </w:r>
      <w:r w:rsidRPr="00D347EA">
        <w:rPr>
          <w:sz w:val="20"/>
          <w:szCs w:val="20"/>
        </w:rPr>
        <w:t>Sguptasr65@gmail.com</w:t>
      </w:r>
    </w:p>
    <w:p w14:paraId="1B416606" w14:textId="49C1C708" w:rsidR="00F72272" w:rsidRPr="00C434B6" w:rsidRDefault="00C434B6">
      <w:pPr>
        <w:pStyle w:val="Date"/>
        <w:rPr>
          <w:b w:val="0"/>
          <w:bCs/>
          <w:sz w:val="20"/>
          <w:szCs w:val="20"/>
        </w:rPr>
      </w:pPr>
      <w:r w:rsidRPr="00C434B6">
        <w:rPr>
          <w:b w:val="0"/>
          <w:bCs/>
          <w:sz w:val="20"/>
          <w:szCs w:val="20"/>
        </w:rPr>
        <w:t>Nov</w:t>
      </w:r>
      <w:r w:rsidR="001529F4" w:rsidRPr="00C434B6">
        <w:rPr>
          <w:b w:val="0"/>
          <w:bCs/>
          <w:sz w:val="20"/>
          <w:szCs w:val="20"/>
        </w:rPr>
        <w:t xml:space="preserve"> </w:t>
      </w:r>
      <w:r w:rsidRPr="00C434B6">
        <w:rPr>
          <w:b w:val="0"/>
          <w:bCs/>
          <w:sz w:val="20"/>
          <w:szCs w:val="20"/>
        </w:rPr>
        <w:t>7</w:t>
      </w:r>
      <w:r w:rsidR="001529F4" w:rsidRPr="00C434B6">
        <w:rPr>
          <w:b w:val="0"/>
          <w:bCs/>
          <w:sz w:val="20"/>
          <w:szCs w:val="20"/>
        </w:rPr>
        <w:t>, 2025</w:t>
      </w:r>
    </w:p>
    <w:sdt>
      <w:sdtPr>
        <w:rPr>
          <w:sz w:val="20"/>
          <w:szCs w:val="20"/>
        </w:rPr>
        <w:alias w:val="Enter Recipient Name:"/>
        <w:tag w:val="Enter Recipient Name:"/>
        <w:id w:val="696896679"/>
        <w:placeholder>
          <w:docPart w:val="356E1704FDD6D4438BB50BD262E36CFF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 w:multiLine="1"/>
      </w:sdtPr>
      <w:sdtContent>
        <w:p w14:paraId="36F3BD29" w14:textId="3160C90F" w:rsidR="0048751C" w:rsidRPr="00D347EA" w:rsidRDefault="001529F4">
          <w:pPr>
            <w:pStyle w:val="RecipientContactInfo"/>
            <w:rPr>
              <w:sz w:val="20"/>
              <w:szCs w:val="20"/>
            </w:rPr>
          </w:pPr>
          <w:r w:rsidRPr="00D347EA">
            <w:rPr>
              <w:sz w:val="20"/>
              <w:szCs w:val="20"/>
            </w:rPr>
            <w:t>Hiring Manager</w:t>
          </w:r>
        </w:p>
      </w:sdtContent>
    </w:sdt>
    <w:p w14:paraId="3FACA496" w14:textId="362BED09" w:rsidR="00F72272" w:rsidRPr="00B03055" w:rsidRDefault="00D347EA">
      <w:pPr>
        <w:pStyle w:val="RecipientContactInfo"/>
        <w:rPr>
          <w:b/>
          <w:bCs/>
          <w:sz w:val="20"/>
          <w:szCs w:val="20"/>
        </w:rPr>
      </w:pPr>
      <w:r w:rsidRPr="00B03055">
        <w:rPr>
          <w:b/>
          <w:bCs/>
          <w:sz w:val="20"/>
          <w:szCs w:val="20"/>
        </w:rPr>
        <w:t>Software Engineering Internship</w:t>
      </w:r>
    </w:p>
    <w:p w14:paraId="05F0AC14" w14:textId="400DF85C" w:rsidR="0048751C" w:rsidRPr="00B03055" w:rsidRDefault="00C434B6">
      <w:pPr>
        <w:pStyle w:val="RecipientContactInfo"/>
        <w:rPr>
          <w:b/>
          <w:bCs/>
          <w:sz w:val="20"/>
          <w:szCs w:val="20"/>
        </w:rPr>
      </w:pPr>
      <w:r w:rsidRPr="00B03055">
        <w:rPr>
          <w:b/>
          <w:bCs/>
          <w:sz w:val="20"/>
          <w:szCs w:val="20"/>
        </w:rPr>
        <w:t>Oracle Inc.</w:t>
      </w:r>
    </w:p>
    <w:p w14:paraId="642F35EE" w14:textId="77777777" w:rsidR="00D347EA" w:rsidRPr="00D347EA" w:rsidRDefault="00D347EA">
      <w:pPr>
        <w:pStyle w:val="RecipientContactInfo"/>
        <w:rPr>
          <w:sz w:val="20"/>
          <w:szCs w:val="20"/>
        </w:rPr>
      </w:pPr>
    </w:p>
    <w:p w14:paraId="7862540E" w14:textId="07919E44" w:rsidR="00F72272" w:rsidRPr="00D347EA" w:rsidRDefault="0048751C" w:rsidP="00D347EA">
      <w:pPr>
        <w:rPr>
          <w:sz w:val="20"/>
          <w:szCs w:val="20"/>
        </w:rPr>
      </w:pPr>
      <w:r w:rsidRPr="00D347EA">
        <w:rPr>
          <w:sz w:val="20"/>
          <w:szCs w:val="20"/>
        </w:rPr>
        <w:t xml:space="preserve">Dear </w:t>
      </w:r>
      <w:sdt>
        <w:sdtPr>
          <w:rPr>
            <w:sz w:val="20"/>
            <w:szCs w:val="20"/>
          </w:rPr>
          <w:alias w:val="Enter Recipient Name:"/>
          <w:tag w:val="Enter Recipient Name:"/>
          <w:id w:val="-193009614"/>
          <w:placeholder>
            <w:docPart w:val="671C3043D06FEA4FA4C037240E535BB8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Content>
          <w:r w:rsidR="001529F4" w:rsidRPr="00D347EA">
            <w:rPr>
              <w:sz w:val="20"/>
              <w:szCs w:val="20"/>
            </w:rPr>
            <w:t>Hiring Manager</w:t>
          </w:r>
        </w:sdtContent>
      </w:sdt>
      <w:r w:rsidRPr="00D347EA">
        <w:rPr>
          <w:sz w:val="20"/>
          <w:szCs w:val="20"/>
        </w:rPr>
        <w:t>:</w:t>
      </w:r>
    </w:p>
    <w:p w14:paraId="6712C467" w14:textId="065F6849" w:rsidR="00896F57" w:rsidRPr="00D347EA" w:rsidRDefault="00896F57" w:rsidP="00896F57">
      <w:pPr>
        <w:rPr>
          <w:sz w:val="20"/>
          <w:szCs w:val="20"/>
        </w:rPr>
      </w:pPr>
      <w:r w:rsidRPr="00D347EA">
        <w:rPr>
          <w:sz w:val="20"/>
          <w:szCs w:val="20"/>
        </w:rPr>
        <w:t xml:space="preserve">I am excited to apply for the </w:t>
      </w:r>
      <w:r w:rsidRPr="00B03055">
        <w:rPr>
          <w:b/>
          <w:bCs/>
          <w:sz w:val="20"/>
          <w:szCs w:val="20"/>
        </w:rPr>
        <w:t>Software Engineering</w:t>
      </w:r>
      <w:r w:rsidRPr="00D347EA">
        <w:rPr>
          <w:sz w:val="20"/>
          <w:szCs w:val="20"/>
        </w:rPr>
        <w:t xml:space="preserve"> Internship at </w:t>
      </w:r>
      <w:r w:rsidR="00C434B6" w:rsidRPr="00B03055">
        <w:rPr>
          <w:b/>
          <w:bCs/>
          <w:sz w:val="20"/>
          <w:szCs w:val="20"/>
        </w:rPr>
        <w:t>Oracle</w:t>
      </w:r>
      <w:r w:rsidRPr="00C434B6">
        <w:rPr>
          <w:sz w:val="20"/>
          <w:szCs w:val="20"/>
        </w:rPr>
        <w:t xml:space="preserve">, </w:t>
      </w:r>
      <w:r w:rsidRPr="00B03055">
        <w:rPr>
          <w:b/>
          <w:bCs/>
          <w:sz w:val="20"/>
          <w:szCs w:val="20"/>
        </w:rPr>
        <w:t>a company whose products I use daily and deeply value</w:t>
      </w:r>
      <w:r w:rsidRPr="00D347EA">
        <w:rPr>
          <w:sz w:val="20"/>
          <w:szCs w:val="20"/>
        </w:rPr>
        <w:t xml:space="preserve">. I am a student at </w:t>
      </w:r>
      <w:r w:rsidR="00E0338A">
        <w:rPr>
          <w:sz w:val="20"/>
          <w:szCs w:val="20"/>
        </w:rPr>
        <w:t xml:space="preserve">the </w:t>
      </w:r>
      <w:r w:rsidRPr="00D347EA">
        <w:rPr>
          <w:sz w:val="20"/>
          <w:szCs w:val="20"/>
        </w:rPr>
        <w:t>University of Washington, Seattle, pursuing a B.S. in Informatics with a focus in AI/ML alongside Computer Science. Through my past internships, academic projects, and independent work, I have honed my technical skills in software engineering and AI. With my experiences, I am confident that I can be an asset to your organization.</w:t>
      </w:r>
    </w:p>
    <w:p w14:paraId="56058BCB" w14:textId="46F3F5BD" w:rsidR="00896F57" w:rsidRPr="00D347EA" w:rsidRDefault="00896F57" w:rsidP="00896F57">
      <w:pPr>
        <w:rPr>
          <w:sz w:val="20"/>
          <w:szCs w:val="20"/>
        </w:rPr>
      </w:pPr>
      <w:r w:rsidRPr="00D347EA">
        <w:rPr>
          <w:sz w:val="20"/>
          <w:szCs w:val="20"/>
        </w:rPr>
        <w:t xml:space="preserve">I have gained experience across the full software engineering lifecycle—from designing databases and building RESTful APIs to developing front-end applications that use these services. In addition to creating my own APIs, I have also integrated external APIs, such as OpenAI, </w:t>
      </w:r>
      <w:r w:rsidR="00CE19DD">
        <w:rPr>
          <w:sz w:val="20"/>
          <w:szCs w:val="20"/>
        </w:rPr>
        <w:t xml:space="preserve">Gemini and AWS Bedrock </w:t>
      </w:r>
      <w:r w:rsidRPr="00D347EA">
        <w:rPr>
          <w:sz w:val="20"/>
          <w:szCs w:val="20"/>
        </w:rPr>
        <w:t>into the applications I build. This has provided me with a well-rounded understanding of both front-end and back-end development.</w:t>
      </w:r>
    </w:p>
    <w:p w14:paraId="3D37DE7C" w14:textId="0F5BAE09" w:rsidR="00896F57" w:rsidRPr="007E0693" w:rsidRDefault="00896F57" w:rsidP="00896F57">
      <w:pPr>
        <w:rPr>
          <w:b/>
          <w:bCs/>
          <w:sz w:val="20"/>
          <w:szCs w:val="20"/>
        </w:rPr>
      </w:pPr>
      <w:r w:rsidRPr="00D347EA">
        <w:rPr>
          <w:sz w:val="20"/>
          <w:szCs w:val="20"/>
        </w:rPr>
        <w:t xml:space="preserve">One of my most impactful projects was an AI-powered application I developed for University of Washington professors to reduce repetitive email inquiries. By leveraging Gemini and integrating class resources such as syllabi, the application generated context-aware responses to student questions. As a result, professors saw a </w:t>
      </w:r>
      <w:r w:rsidRPr="007E0693">
        <w:rPr>
          <w:b/>
          <w:bCs/>
          <w:sz w:val="20"/>
          <w:szCs w:val="20"/>
        </w:rPr>
        <w:t>40% reduction in email volume</w:t>
      </w:r>
      <w:r w:rsidRPr="00D347EA">
        <w:rPr>
          <w:sz w:val="20"/>
          <w:szCs w:val="20"/>
        </w:rPr>
        <w:t>. I am</w:t>
      </w:r>
      <w:r w:rsidR="00D347EA" w:rsidRPr="00D347EA">
        <w:rPr>
          <w:sz w:val="20"/>
          <w:szCs w:val="20"/>
        </w:rPr>
        <w:t xml:space="preserve"> also</w:t>
      </w:r>
      <w:r w:rsidRPr="00D347EA">
        <w:rPr>
          <w:sz w:val="20"/>
          <w:szCs w:val="20"/>
        </w:rPr>
        <w:t xml:space="preserve"> currently developing a</w:t>
      </w:r>
      <w:r w:rsidR="00D347EA" w:rsidRPr="00D347EA">
        <w:rPr>
          <w:sz w:val="20"/>
          <w:szCs w:val="20"/>
        </w:rPr>
        <w:t xml:space="preserve"> RAG based </w:t>
      </w:r>
      <w:r w:rsidRPr="00D347EA">
        <w:rPr>
          <w:sz w:val="20"/>
          <w:szCs w:val="20"/>
        </w:rPr>
        <w:t>AI application for Ascend Prime Steak and Sushi</w:t>
      </w:r>
      <w:r w:rsidR="00D347EA" w:rsidRPr="00D347EA">
        <w:rPr>
          <w:sz w:val="20"/>
          <w:szCs w:val="20"/>
        </w:rPr>
        <w:t>, a</w:t>
      </w:r>
      <w:r w:rsidRPr="00D347EA">
        <w:rPr>
          <w:sz w:val="20"/>
          <w:szCs w:val="20"/>
        </w:rPr>
        <w:t xml:space="preserve"> </w:t>
      </w:r>
      <w:r w:rsidR="00D347EA" w:rsidRPr="00D347EA">
        <w:rPr>
          <w:sz w:val="20"/>
          <w:szCs w:val="20"/>
        </w:rPr>
        <w:t xml:space="preserve">fine-dining restaurant, </w:t>
      </w:r>
      <w:r w:rsidRPr="00D347EA">
        <w:rPr>
          <w:sz w:val="20"/>
          <w:szCs w:val="20"/>
        </w:rPr>
        <w:t xml:space="preserve">to help staff </w:t>
      </w:r>
      <w:r w:rsidR="00E0338A">
        <w:rPr>
          <w:sz w:val="20"/>
          <w:szCs w:val="20"/>
        </w:rPr>
        <w:t xml:space="preserve">safely </w:t>
      </w:r>
      <w:r w:rsidRPr="00D347EA">
        <w:rPr>
          <w:sz w:val="20"/>
          <w:szCs w:val="20"/>
        </w:rPr>
        <w:t xml:space="preserve">accommodate guests with </w:t>
      </w:r>
      <w:r w:rsidR="00E0338A">
        <w:rPr>
          <w:sz w:val="20"/>
          <w:szCs w:val="20"/>
        </w:rPr>
        <w:t xml:space="preserve">food </w:t>
      </w:r>
      <w:r w:rsidRPr="00D347EA">
        <w:rPr>
          <w:sz w:val="20"/>
          <w:szCs w:val="20"/>
        </w:rPr>
        <w:t xml:space="preserve">allergies. This application </w:t>
      </w:r>
      <w:r w:rsidR="00D347EA" w:rsidRPr="00D347EA">
        <w:rPr>
          <w:sz w:val="20"/>
          <w:szCs w:val="20"/>
        </w:rPr>
        <w:t xml:space="preserve">would </w:t>
      </w:r>
      <w:r w:rsidRPr="00D347EA">
        <w:rPr>
          <w:sz w:val="20"/>
          <w:szCs w:val="20"/>
        </w:rPr>
        <w:t>provide quick, accurate responses</w:t>
      </w:r>
      <w:r w:rsidR="00D347EA" w:rsidRPr="00D347EA">
        <w:rPr>
          <w:sz w:val="20"/>
          <w:szCs w:val="20"/>
        </w:rPr>
        <w:t xml:space="preserve"> and</w:t>
      </w:r>
      <w:r w:rsidRPr="00D347EA">
        <w:rPr>
          <w:sz w:val="20"/>
          <w:szCs w:val="20"/>
        </w:rPr>
        <w:t xml:space="preserve"> serve as a training tool for the team, </w:t>
      </w:r>
      <w:r w:rsidRPr="007E0693">
        <w:rPr>
          <w:b/>
          <w:bCs/>
          <w:sz w:val="20"/>
          <w:szCs w:val="20"/>
        </w:rPr>
        <w:t>ultimately improving guest safety and service efficiency.</w:t>
      </w:r>
    </w:p>
    <w:p w14:paraId="235F053A" w14:textId="6632043E" w:rsidR="00896F57" w:rsidRPr="00B03055" w:rsidRDefault="00896F57" w:rsidP="00896F57">
      <w:pPr>
        <w:rPr>
          <w:b/>
          <w:bCs/>
          <w:sz w:val="20"/>
          <w:szCs w:val="20"/>
        </w:rPr>
      </w:pPr>
      <w:r w:rsidRPr="00D347EA">
        <w:rPr>
          <w:sz w:val="20"/>
          <w:szCs w:val="20"/>
        </w:rPr>
        <w:t xml:space="preserve">My passion for </w:t>
      </w:r>
      <w:r w:rsidRPr="00B03055">
        <w:rPr>
          <w:b/>
          <w:bCs/>
          <w:sz w:val="20"/>
          <w:szCs w:val="20"/>
        </w:rPr>
        <w:t>software engineering</w:t>
      </w:r>
      <w:r w:rsidRPr="00D347EA">
        <w:rPr>
          <w:sz w:val="20"/>
          <w:szCs w:val="20"/>
        </w:rPr>
        <w:t xml:space="preserve"> comes from seeing the real-world impact of my work. Whether reducing professors’ email volume by 40% or helping restaurants better serve their guests, these projects have motivated me to continue building solutions that make a difference.</w:t>
      </w:r>
      <w:r w:rsidR="00D347EA" w:rsidRPr="00D347EA">
        <w:rPr>
          <w:sz w:val="20"/>
          <w:szCs w:val="20"/>
        </w:rPr>
        <w:t xml:space="preserve"> </w:t>
      </w:r>
      <w:r w:rsidR="00D347EA" w:rsidRPr="00B03055">
        <w:rPr>
          <w:b/>
          <w:bCs/>
          <w:sz w:val="20"/>
          <w:szCs w:val="20"/>
        </w:rPr>
        <w:t xml:space="preserve">I strongly believe in </w:t>
      </w:r>
      <w:r w:rsidR="00C434B6" w:rsidRPr="00B03055">
        <w:rPr>
          <w:b/>
          <w:bCs/>
          <w:sz w:val="20"/>
          <w:szCs w:val="20"/>
        </w:rPr>
        <w:t>Oracle’s dedication</w:t>
      </w:r>
      <w:r w:rsidR="00D347EA" w:rsidRPr="00B03055">
        <w:rPr>
          <w:b/>
          <w:bCs/>
          <w:sz w:val="20"/>
          <w:szCs w:val="20"/>
        </w:rPr>
        <w:t xml:space="preserve"> to </w:t>
      </w:r>
      <w:r w:rsidR="00C434B6" w:rsidRPr="00B03055">
        <w:rPr>
          <w:b/>
          <w:bCs/>
          <w:sz w:val="20"/>
          <w:szCs w:val="20"/>
        </w:rPr>
        <w:t>making the world a better place.</w:t>
      </w:r>
    </w:p>
    <w:p w14:paraId="77397CD1" w14:textId="73765A9B" w:rsidR="001529F4" w:rsidRPr="00D347EA" w:rsidRDefault="00000000" w:rsidP="00D347EA">
      <w:pPr>
        <w:rPr>
          <w:sz w:val="20"/>
          <w:szCs w:val="20"/>
        </w:rPr>
      </w:pPr>
      <w:sdt>
        <w:sdtPr>
          <w:rPr>
            <w:sz w:val="20"/>
            <w:szCs w:val="20"/>
          </w:rPr>
          <w:alias w:val="Enter closing:"/>
          <w:tag w:val="Enter closing:"/>
          <w:id w:val="-278875100"/>
          <w:placeholder>
            <w:docPart w:val="3CBDCBE27F5C85428B30E01649A6A7D6"/>
          </w:placeholder>
          <w:temporary/>
          <w:showingPlcHdr/>
          <w15:appearance w15:val="hidden"/>
        </w:sdtPr>
        <w:sdtContent>
          <w:r w:rsidR="001529F4" w:rsidRPr="00D347EA">
            <w:rPr>
              <w:sz w:val="20"/>
              <w:szCs w:val="20"/>
            </w:rPr>
            <w:t>Sincerely,</w:t>
          </w:r>
        </w:sdtContent>
      </w:sdt>
    </w:p>
    <w:p w14:paraId="2DEDB77D" w14:textId="4E663C5E" w:rsidR="00E0338A" w:rsidRPr="00D347EA" w:rsidRDefault="00000000">
      <w:pPr>
        <w:rPr>
          <w:b/>
          <w:bCs/>
          <w:sz w:val="20"/>
          <w:szCs w:val="20"/>
        </w:rPr>
      </w:pPr>
      <w:sdt>
        <w:sdtPr>
          <w:rPr>
            <w:b/>
            <w:bCs/>
            <w:sz w:val="20"/>
            <w:szCs w:val="20"/>
          </w:rPr>
          <w:alias w:val="Your Name"/>
          <w:tag w:val="Your Name"/>
          <w:id w:val="1111709258"/>
          <w:placeholder>
            <w:docPart w:val="1D397E331337FF4F82E1A9B33D34D320"/>
          </w:placeholder>
          <w:dataBinding w:prefixMappings="xmlns:ns0='http://schemas.openxmlformats.org/officeDocument/2006/extended-properties' " w:xpath="/ns0:Properties[1]/ns0:Company[1]" w:storeItemID="{6668398D-A668-4E3E-A5EB-62B293D839F1}"/>
          <w15:appearance w15:val="hidden"/>
          <w:text w:multiLine="1"/>
        </w:sdtPr>
        <w:sdtContent>
          <w:r w:rsidR="001529F4" w:rsidRPr="00D347EA">
            <w:rPr>
              <w:b/>
              <w:bCs/>
              <w:sz w:val="20"/>
              <w:szCs w:val="20"/>
            </w:rPr>
            <w:t>Srijan Gupta</w:t>
          </w:r>
        </w:sdtContent>
      </w:sdt>
    </w:p>
    <w:sectPr w:rsidR="00E0338A" w:rsidRPr="00D347EA">
      <w:headerReference w:type="default" r:id="rId7"/>
      <w:footerReference w:type="default" r:id="rId8"/>
      <w:headerReference w:type="first" r:id="rId9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FB253" w14:textId="77777777" w:rsidR="00A5009D" w:rsidRDefault="00A5009D">
      <w:pPr>
        <w:spacing w:after="0" w:line="240" w:lineRule="auto"/>
      </w:pPr>
      <w:r>
        <w:separator/>
      </w:r>
    </w:p>
  </w:endnote>
  <w:endnote w:type="continuationSeparator" w:id="0">
    <w:p w14:paraId="60D4C172" w14:textId="77777777" w:rsidR="00A5009D" w:rsidRDefault="00A50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9CA183" w14:textId="77777777" w:rsidR="00F72272" w:rsidRDefault="00E5559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46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B6129" w14:textId="77777777" w:rsidR="00A5009D" w:rsidRDefault="00A5009D">
      <w:pPr>
        <w:spacing w:after="0" w:line="240" w:lineRule="auto"/>
      </w:pPr>
      <w:r>
        <w:separator/>
      </w:r>
    </w:p>
  </w:footnote>
  <w:footnote w:type="continuationSeparator" w:id="0">
    <w:p w14:paraId="57DE7545" w14:textId="77777777" w:rsidR="00A5009D" w:rsidRDefault="00A50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3C3D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007D2E" wp14:editId="5DCF44D8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F6B9376" id="Group 4" o:spid="_x0000_s1026" alt="Background rectangle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A7E9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3910B53" wp14:editId="1E6C6ED5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81260CE" id="Group 5" o:spid="_x0000_s1026" alt="Background rectangle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" fillcolor="#4b3a2e [3215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964754">
    <w:abstractNumId w:val="9"/>
  </w:num>
  <w:num w:numId="2" w16cid:durableId="1436823773">
    <w:abstractNumId w:val="7"/>
  </w:num>
  <w:num w:numId="3" w16cid:durableId="1649818832">
    <w:abstractNumId w:val="6"/>
  </w:num>
  <w:num w:numId="4" w16cid:durableId="1608348769">
    <w:abstractNumId w:val="5"/>
  </w:num>
  <w:num w:numId="5" w16cid:durableId="486632896">
    <w:abstractNumId w:val="4"/>
  </w:num>
  <w:num w:numId="6" w16cid:durableId="1868173603">
    <w:abstractNumId w:val="8"/>
  </w:num>
  <w:num w:numId="7" w16cid:durableId="988292459">
    <w:abstractNumId w:val="3"/>
  </w:num>
  <w:num w:numId="8" w16cid:durableId="500970946">
    <w:abstractNumId w:val="2"/>
  </w:num>
  <w:num w:numId="9" w16cid:durableId="557596514">
    <w:abstractNumId w:val="1"/>
  </w:num>
  <w:num w:numId="10" w16cid:durableId="154390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F4"/>
    <w:rsid w:val="001529F4"/>
    <w:rsid w:val="00234E41"/>
    <w:rsid w:val="00251664"/>
    <w:rsid w:val="0030752B"/>
    <w:rsid w:val="003F5321"/>
    <w:rsid w:val="0048751C"/>
    <w:rsid w:val="00501646"/>
    <w:rsid w:val="00582D64"/>
    <w:rsid w:val="006D6517"/>
    <w:rsid w:val="0070592F"/>
    <w:rsid w:val="00775AFB"/>
    <w:rsid w:val="007E0693"/>
    <w:rsid w:val="008076A4"/>
    <w:rsid w:val="00896F57"/>
    <w:rsid w:val="008C1E34"/>
    <w:rsid w:val="00933694"/>
    <w:rsid w:val="009427FB"/>
    <w:rsid w:val="00A5009D"/>
    <w:rsid w:val="00A63CF1"/>
    <w:rsid w:val="00AA77E8"/>
    <w:rsid w:val="00AB120B"/>
    <w:rsid w:val="00AC6117"/>
    <w:rsid w:val="00B03055"/>
    <w:rsid w:val="00B45F92"/>
    <w:rsid w:val="00BC467A"/>
    <w:rsid w:val="00C434B6"/>
    <w:rsid w:val="00CE19DD"/>
    <w:rsid w:val="00D347EA"/>
    <w:rsid w:val="00E0338A"/>
    <w:rsid w:val="00E5559C"/>
    <w:rsid w:val="00F72272"/>
    <w:rsid w:val="00F7670A"/>
    <w:rsid w:val="00F8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54EF6"/>
  <w15:chartTrackingRefBased/>
  <w15:docId w15:val="{EC941523-FC9A-E245-80E9-47558ED4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321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SenderContactInfo">
    <w:name w:val="Sender Contact Info"/>
    <w:basedOn w:val="Normal"/>
    <w:uiPriority w:val="2"/>
    <w:qFormat/>
    <w:pPr>
      <w:spacing w:after="9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pPr>
      <w:spacing w:before="80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RecipientContactInfo">
    <w:name w:val="Recipient Contact Info"/>
    <w:basedOn w:val="Normal"/>
    <w:link w:val="RecipientContactInfoChar"/>
    <w:uiPriority w:val="4"/>
    <w:qFormat/>
    <w:pPr>
      <w:spacing w:line="240" w:lineRule="auto"/>
      <w:contextualSpacing/>
    </w:pPr>
  </w:style>
  <w:style w:type="character" w:customStyle="1" w:styleId="RecipientContactInfoChar">
    <w:name w:val="Recipient Contact Info Char"/>
    <w:basedOn w:val="DefaultParagraphFont"/>
    <w:link w:val="RecipientContactInfo"/>
    <w:uiPriority w:val="4"/>
  </w:style>
  <w:style w:type="character" w:customStyle="1" w:styleId="SalutationChar">
    <w:name w:val="Salutation Char"/>
    <w:basedOn w:val="DefaultParagraphFont"/>
    <w:link w:val="Salutation"/>
    <w:uiPriority w:val="5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Closing">
    <w:name w:val="Closing"/>
    <w:basedOn w:val="Normal"/>
    <w:next w:val="Signature"/>
    <w:link w:val="ClosingChar"/>
    <w:uiPriority w:val="6"/>
    <w:qFormat/>
    <w:rsid w:val="0048751C"/>
  </w:style>
  <w:style w:type="character" w:customStyle="1" w:styleId="ClosingChar">
    <w:name w:val="Closing Char"/>
    <w:basedOn w:val="DefaultParagraphFont"/>
    <w:link w:val="Closing"/>
    <w:uiPriority w:val="6"/>
    <w:rsid w:val="00487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rijangupta/Library/Containers/com.microsoft.Word/Data/Library/Application%20Support/Microsoft/Office/16.0/DTS/en-US%7b91B75973-F419-1443-9087-81F8854EE3D5%7d/%7b1AC3C94F-4BAC-4549-B2BB-C5A6D24CFE65%7dtf1000208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F6D3EFA7E9DE4E921E48487A5776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C46E14-3172-8B42-9ABC-A0C6B0EFF0CF}"/>
      </w:docPartPr>
      <w:docPartBody>
        <w:p w:rsidR="0068748D" w:rsidRDefault="00000000">
          <w:pPr>
            <w:pStyle w:val="F9F6D3EFA7E9DE4E921E48487A57764D"/>
          </w:pPr>
          <w:r>
            <w:t>Your Name</w:t>
          </w:r>
        </w:p>
      </w:docPartBody>
    </w:docPart>
    <w:docPart>
      <w:docPartPr>
        <w:name w:val="356E1704FDD6D4438BB50BD262E36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2DAF2-3DA1-1E47-A9B7-7CE027882300}"/>
      </w:docPartPr>
      <w:docPartBody>
        <w:p w:rsidR="0068748D" w:rsidRDefault="00000000">
          <w:pPr>
            <w:pStyle w:val="356E1704FDD6D4438BB50BD262E36CFF"/>
          </w:pPr>
          <w:r>
            <w:t>Recipient</w:t>
          </w:r>
        </w:p>
      </w:docPartBody>
    </w:docPart>
    <w:docPart>
      <w:docPartPr>
        <w:name w:val="671C3043D06FEA4FA4C037240E535B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1A16F-58CB-F847-843A-988527347B56}"/>
      </w:docPartPr>
      <w:docPartBody>
        <w:p w:rsidR="0068748D" w:rsidRDefault="00000000">
          <w:pPr>
            <w:pStyle w:val="671C3043D06FEA4FA4C037240E535BB8"/>
          </w:pPr>
          <w:r>
            <w:t>Recipient</w:t>
          </w:r>
        </w:p>
      </w:docPartBody>
    </w:docPart>
    <w:docPart>
      <w:docPartPr>
        <w:name w:val="1D397E331337FF4F82E1A9B33D34D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D7945-F730-854D-AC0B-AB67EC99C4F2}"/>
      </w:docPartPr>
      <w:docPartBody>
        <w:p w:rsidR="0068748D" w:rsidRDefault="00000000">
          <w:pPr>
            <w:pStyle w:val="1D397E331337FF4F82E1A9B33D34D320"/>
          </w:pPr>
          <w:r>
            <w:t>Your Name</w:t>
          </w:r>
        </w:p>
      </w:docPartBody>
    </w:docPart>
    <w:docPart>
      <w:docPartPr>
        <w:name w:val="3CBDCBE27F5C85428B30E01649A6A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1043A-D183-C448-B734-B750A2FD4E2B}"/>
      </w:docPartPr>
      <w:docPartBody>
        <w:p w:rsidR="0068748D" w:rsidRDefault="008F46B2" w:rsidP="008F46B2">
          <w:pPr>
            <w:pStyle w:val="3CBDCBE27F5C85428B30E01649A6A7D6"/>
          </w:pPr>
          <w:r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B2"/>
    <w:rsid w:val="000334FC"/>
    <w:rsid w:val="00101E2C"/>
    <w:rsid w:val="001140AB"/>
    <w:rsid w:val="0030752B"/>
    <w:rsid w:val="0034767A"/>
    <w:rsid w:val="0068748D"/>
    <w:rsid w:val="0070592F"/>
    <w:rsid w:val="008076A4"/>
    <w:rsid w:val="008C1E34"/>
    <w:rsid w:val="008F46B2"/>
    <w:rsid w:val="0092130F"/>
    <w:rsid w:val="00A46B15"/>
    <w:rsid w:val="00B07CC8"/>
    <w:rsid w:val="00E4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9F6D3EFA7E9DE4E921E48487A57764D">
    <w:name w:val="F9F6D3EFA7E9DE4E921E48487A57764D"/>
  </w:style>
  <w:style w:type="paragraph" w:customStyle="1" w:styleId="356E1704FDD6D4438BB50BD262E36CFF">
    <w:name w:val="356E1704FDD6D4438BB50BD262E36CFF"/>
  </w:style>
  <w:style w:type="paragraph" w:customStyle="1" w:styleId="671C3043D06FEA4FA4C037240E535BB8">
    <w:name w:val="671C3043D06FEA4FA4C037240E535BB8"/>
  </w:style>
  <w:style w:type="paragraph" w:customStyle="1" w:styleId="1D397E331337FF4F82E1A9B33D34D320">
    <w:name w:val="1D397E331337FF4F82E1A9B33D34D320"/>
  </w:style>
  <w:style w:type="paragraph" w:customStyle="1" w:styleId="3CBDCBE27F5C85428B30E01649A6A7D6">
    <w:name w:val="3CBDCBE27F5C85428B30E01649A6A7D6"/>
    <w:rsid w:val="008F46B2"/>
  </w:style>
  <w:style w:type="paragraph" w:customStyle="1" w:styleId="7BF921D4E8CA314C9387D1BE8D28FF50">
    <w:name w:val="7BF921D4E8CA314C9387D1BE8D28FF50"/>
    <w:rsid w:val="001140AB"/>
  </w:style>
  <w:style w:type="paragraph" w:customStyle="1" w:styleId="3674F2F60175374FA44DAE33A53EF99D">
    <w:name w:val="3674F2F60175374FA44DAE33A53EF99D"/>
    <w:rsid w:val="001140AB"/>
  </w:style>
  <w:style w:type="paragraph" w:customStyle="1" w:styleId="286C4328BDE9064D82AED7244DD7C526">
    <w:name w:val="286C4328BDE9064D82AED7244DD7C526"/>
    <w:rsid w:val="001140AB"/>
  </w:style>
  <w:style w:type="paragraph" w:customStyle="1" w:styleId="77F2E7BD09E9A847B71418EFE68A418A">
    <w:name w:val="77F2E7BD09E9A847B71418EFE68A418A"/>
    <w:rsid w:val="001140AB"/>
  </w:style>
  <w:style w:type="paragraph" w:customStyle="1" w:styleId="660E931C1AA88947A192577714D68319">
    <w:name w:val="660E931C1AA88947A192577714D68319"/>
    <w:rsid w:val="001140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{1AC3C94F-4BAC-4549-B2BB-C5A6D24CFE65}tf10002080.dotx</Template>
  <TotalTime>5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Srijan Gupta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Gupta</dc:creator>
  <cp:keywords>Hiring Manager</cp:keywords>
  <dc:description/>
  <cp:lastModifiedBy>Gupta, Saksham  (Student)</cp:lastModifiedBy>
  <cp:revision>6</cp:revision>
  <dcterms:created xsi:type="dcterms:W3CDTF">2025-09-19T22:20:00Z</dcterms:created>
  <dcterms:modified xsi:type="dcterms:W3CDTF">2025-11-11T20:26:00Z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TF10002039</vt:lpwstr>
  </property>
</Properties>
</file>